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4370705</wp:posOffset>
            </wp:positionH>
            <wp:positionV relativeFrom="paragraph">
              <wp:posOffset>-419100</wp:posOffset>
            </wp:positionV>
            <wp:extent cx="1356360" cy="1821180"/>
            <wp:effectExtent l="0" t="0" r="0" b="7620"/>
            <wp:wrapNone/>
            <wp:docPr id="8" name="图片 8" descr="E:\U-优米简历\头像\图片11.png图片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:\U-优米简历\头像\图片11.png图片11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821180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mso-height-relative:page;mso-width-relative:page;position:absolute;z-index:251766784" from="-61.2pt,48.45pt" to="203.1pt,48.4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764736" from="-61.2pt,98.85pt" to="203.1pt,98.8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762688" from="-61.2pt,73.65pt" to="203.1pt,73.6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fill="norm" h="401026" w="529316" stroke="1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8" style="width:8.55pt;height:6.45pt;margin-top:83.05pt;margin-left:81.25pt;mso-height-relative:page;mso-width-relative:page;position:absolute;v-text-anchor:middle;z-index:251756544" coordsize="529316,401026" o:spt="100" adj="-11796480,,5400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l437301,c488119,,529316,41197,529316,92015l529316,309011c529316,359829,488119,401026,437301,401026l92015,401026c41197,401026,,359829,,309011l,92015c,41197,41197,,92015,xe" filled="t" fillcolor="white" stroked="f">
                <v:stroke joinstyle="miter"/>
                <v:path o:connecttype="custom"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fill="norm" h="3092264" w="1978606" stroke="1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9" style="width:5.45pt;height:8.55pt;margin-top:82.55pt;margin-left:-56.2pt;mso-height-relative:page;mso-width-relative:page;position:absolute;v-text-anchor:middle;z-index:251754496" coordsize="1978606,3092264" o:spt="100" adj="-11796480,,5400" path="m608252,c675547,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,608252,xe" filled="t" fillcolor="white" stroked="f">
                <v:stroke joinstyle="miter"/>
                <v:path o:connecttype="custom" o:connectlocs="21277,0;25201,3932;30694,23597;29124,29103;19708,34609;37756,76298;46782,70596;52665,71578;67574,86523;68359,92029;59727,105401;51880,106974;90,6292;5583,1573;21277,0" o:connectangles="0,0,0,0,0,0,0,0,0,0,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fill="norm" h="2176462" w="1903413" stroke="1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30" style="width:7.45pt;height:8.5pt;margin-top:57.55pt;margin-left:81.75pt;mso-height-relative:page;mso-width-relative:page;position:absolute;v-text-anchor:middle;z-index:251752448" coordsize="1903413,2176462" o:spt="100" adj="-11796480,,5400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,1341732,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xe" filled="t" fillcolor="white" stroked="f">
                <v:stroke joinstyle="miter"/>
                <v:path o:connecttype="custom"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fill="norm" h="2719" w="2244" stroke="1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31" style="width:7.45pt;height:9.05pt;margin-top:57.05pt;margin-left:-57.7pt;mso-height-relative:page;mso-width-relative:page;position:absolute;v-text-anchor:middle-center;z-index:251750400" coordsize="2244,2719" o:spt="100" adj="-11796480,,5400" path="m,2719c285,2053,285,2053,285,2053c285,2053,347,1831,566,1831c1718,1831,1718,1831,1718,1831c1938,1831,2006,2053,2006,2053c2244,2719,2244,2719,2244,2719l,2719xm1118,1775c627,1775,230,1378,230,888c230,397,627,,1118,c1608,,2006,397,2006,888c2006,1378,1608,1775,1118,1775xm972,241c700,338,1033,685,437,888c437,1264,742,1569,1118,1569c1494,1569,1799,1264,1799,888c1452,602,870,734,972,241xe" filled="t" fillcolor="white" stroked="f">
                <v:stroke joinstyle="miter"/>
                <v:path o:connecttype="custom" o:connectlocs="0,@0;@0,@0;@0,@0;@0,@0;@0,@0;@0,@0;0,@0;@0,@0;@0,@0;@0,0;@0,@0;@0,@0;@0,@0;@0,@0;@0,@0;@0,@0;@0,@0" o:connectangles="0,0,0,0,0,0,0,0,0,0,0,0,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_x0000_s1026" o:spid="_x0000_s1032" style="width:14.1pt;height:14.1pt;margin-top:79.55pt;margin-left:78.25pt;mso-height-relative:page;mso-width-relative:page;position:absolute;v-text-anchor:middle;z-index:251748352" coordsize="21600,21600" filled="t" fillcolor="#425268" stroked="f">
                <v:stroke joinstyle="miter"/>
                <o:lock v:ext="edit" aspectratio="f"/>
              </v:oval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_x0000_s1026" o:spid="_x0000_s1033" style="width:14.1pt;height:14.1pt;margin-top:79.55pt;margin-left:-61.2pt;mso-height-relative:page;mso-width-relative:page;position:absolute;v-text-anchor:middle;z-index:251746304" coordsize="21600,21600" filled="t" fillcolor="#425268" stroked="f">
                <v:stroke joinstyle="miter"/>
                <o:lock v:ext="edit" aspectratio="f"/>
              </v:oval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_x0000_s1026" o:spid="_x0000_s1034" style="width:14.1pt;height:14.1pt;margin-top:54.55pt;margin-left:78.25pt;mso-height-relative:page;mso-width-relative:page;position:absolute;v-text-anchor:middle;z-index:251744256" coordsize="21600,21600" filled="t" fillcolor="#425268" stroked="f">
                <v:stroke joinstyle="miter"/>
                <o:lock v:ext="edit" aspectratio="f"/>
              </v:oval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id="_x0000_s1026" o:spid="_x0000_s1035" style="width:14.1pt;height:14.1pt;margin-top:55.05pt;margin-left:-61.2pt;mso-height-relative:page;mso-width-relative:page;position:absolute;v-text-anchor:middle;z-index:251742208" coordsize="21600,21600" filled="t" fillcolor="#425268" stroked="f">
                <v:stroke joinstyle="miter"/>
                <o:lock v:ext="edit" aspectratio="f"/>
              </v:oval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72" w:lineRule="exact"/>
                              <w:rPr>
                                <w:rFonts w:ascii="微软雅黑" w:eastAsia="微软雅黑" w:hAnsi="微软雅黑" w:cs="微软雅黑" w:hint="default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文库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矩形 31" o:spid="_x0000_s1036" type="#_x0000_t202" style="width:264pt;height:58.8pt;margin-top:-10.85pt;margin-left:-68.2pt;mso-wrap-distance-bottom:0;mso-wrap-distance-left:9pt;mso-wrap-distance-right:9pt;mso-wrap-distance-top:0;position:absolute;v-text-anchor:top;z-index:251739136" filled="f" fillcolor="this">
                <v:textbox style="mso-fit-shape-to-text:t">
                  <w:txbxContent>
                    <w:p>
                      <w:pPr>
                        <w:pStyle w:val="NormalWeb"/>
                        <w:spacing w:before="0" w:beforeAutospacing="0" w:after="0" w:afterAutospacing="0" w:line="672" w:lineRule="exact"/>
                        <w:rPr>
                          <w:rFonts w:ascii="微软雅黑" w:eastAsia="微软雅黑" w:hAnsi="微软雅黑" w:cs="微软雅黑" w:hint="default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  <w:lang w:val="en-US" w:eastAsia="zh-CN"/>
                        </w:rPr>
                        <w:t>文库</w:t>
                      </w:r>
                    </w:p>
                    <w:p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求职意向：市场销售相关工作岗位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生日：1989.05.07            现居：江苏南通市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          邮箱：888@qq.com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37" type="#_x0000_t202" style="width:290pt;height:57.2pt;margin-top:42.55pt;margin-left:-49.35pt;mso-height-relative:page;mso-width-relative:page;position:absolute;z-index:251738112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pStyle w:val="NormalWeb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生日：1989.05.07            现居：江苏南通市</w:t>
                      </w:r>
                    </w:p>
                    <w:p>
                      <w:pPr>
                        <w:pStyle w:val="NormalWeb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          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8" style="mso-height-relative:page;mso-width-relative:page;position:absolute;z-index:251675648" from="-57.3pt,138.05pt" to="453.3pt,138.05pt" coordsize="21600,21600" stroked="t" strokecolor="#bfbfbf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9" style="mso-height-relative:page;mso-width-relative:page;position:absolute;z-index:251678720" from="-58.1pt,137.7pt" to="-58.1pt,737pt" coordsize="21600,21600" stroked="t" strokecolor="#bfbfbf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40" style="width:594.95pt;height:843.1pt;margin-top:-71.95pt;margin-left:-89.85pt;mso-height-relative:page;mso-width-relative:page;position:absolute;v-text-anchor:middle;z-index:-251657216" coordsize="21600,21600" filled="t" fillcolor="white" stroked="f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1" style="mso-height-relative:page;mso-width-relative:page;position:absolute;z-index:251669504" from="-57.3pt,555pt" to="453.3pt,555pt" coordsize="21600,21600" stroked="t" strokecolor="#bfbfbf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2" style="mso-height-relative:page;mso-width-relative:page;position:absolute;z-index:251671552" from="-57.3pt,674.05pt" to="453.3pt,674.05pt" coordsize="21600,21600" stroked="t" strokecolor="#bfbfbf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3" style="mso-height-relative:page;mso-width-relative:page;position:absolute;z-index:251673600" from="-57.3pt,272.5pt" to="453.3pt,272.5pt" coordsize="21600,21600" stroked="t" strokecolor="#bfbfbf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4" style="width:65.6pt;height:20.5pt;margin-top:535.8pt;margin-left:-14.4pt;mso-height-relative:page;mso-width-relative:page;position:absolute;v-text-anchor:middle;z-index:251680768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5" style="width:65.6pt;height:20.5pt;margin-top:535.8pt;margin-left:-20.5pt;mso-height-relative:page;mso-width-relative:page;position:absolute;v-text-anchor:middle;z-index:251682816" coordsize="832959,260653" path="m,260653l155401,,677557,,832959,260653xe" filled="t" fillcolor="#f2f2f2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46" style="width:75.7pt;height:20.5pt;margin-top:535.8pt;margin-left:-68.2pt;mso-height-relative:page;mso-width-relative:page;position:absolute;v-text-anchor:middle;z-index:251684864" coordsize="21600,21600" filled="t" fillcolor="#425268" stroked="f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style="width:65.6pt;height:20.5pt;margin-top:535.8pt;margin-left:-25.65pt;mso-height-relative:page;mso-width-relative:page;position:absolute;v-text-anchor:middle;z-index:251686912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_x0000_s1026" o:spid="_x0000_s1048" type="#_x0000_t6" style="width:10.3pt;height:6.1pt;margin-top:556.2pt;margin-left:-68.2pt;flip:x y;mso-height-relative:page;mso-width-relative:page;position:absolute;v-text-anchor:middle;z-index:251688960" coordsize="21600,21600" filled="t" fillcolor="#222a35" stroked="f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49" style="width:65.6pt;height:20.5pt;margin-top:253.65pt;margin-left:-14.4pt;mso-height-relative:page;mso-width-relative:page;position:absolute;v-text-anchor:middle;z-index:251691008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0" style="width:65.6pt;height:20.5pt;margin-top:253.65pt;margin-left:-20.5pt;mso-height-relative:page;mso-width-relative:page;position:absolute;v-text-anchor:middle;z-index:251693056" coordsize="832959,260653" path="m,260653l155401,,677557,,832959,260653xe" filled="t" fillcolor="#f2f2f2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1" style="width:75.7pt;height:20.5pt;margin-top:253.65pt;margin-left:-68.2pt;mso-height-relative:page;mso-width-relative:page;position:absolute;v-text-anchor:middle;z-index:251695104" coordsize="21600,21600" filled="t" fillcolor="#425268" stroked="f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2" style="width:65.6pt;height:20.5pt;margin-top:253.65pt;margin-left:-25.65pt;mso-height-relative:page;mso-width-relative:page;position:absolute;v-text-anchor:middle;z-index:251697152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3" type="#_x0000_t6" style="width:10.3pt;height:6.1pt;margin-top:274.1pt;margin-left:-68.2pt;flip:x y;mso-height-relative:page;mso-width-relative:page;position:absolute;v-text-anchor:middle;z-index:251699200" coordsize="21600,21600" filled="t" fillcolor="#222a35" stroked="f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4" style="width:65.6pt;height:20.5pt;margin-top:118.85pt;margin-left:-14.4pt;mso-height-relative:page;mso-width-relative:page;position:absolute;v-text-anchor:middle;z-index:251701248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5" style="width:65.6pt;height:20.5pt;margin-top:118.85pt;margin-left:-20.5pt;mso-height-relative:page;mso-width-relative:page;position:absolute;v-text-anchor:middle;z-index:251703296" coordsize="832959,260653" path="m,260653l155401,,677557,,832959,260653xe" filled="t" fillcolor="#f2f2f2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6" style="width:75.7pt;height:20.5pt;margin-top:118.85pt;margin-left:-68.2pt;mso-height-relative:page;mso-width-relative:page;position:absolute;v-text-anchor:middle;z-index:251705344" coordsize="21600,21600" filled="t" fillcolor="#425268" stroked="f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7" style="width:65.6pt;height:20.5pt;margin-top:118.85pt;margin-left:-25.65pt;mso-height-relative:page;mso-width-relative:page;position:absolute;v-text-anchor:middle;z-index:251707392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8" type="#_x0000_t6" style="width:10.3pt;height:6.1pt;margin-top:139.3pt;margin-left:-68.2pt;flip:x y;mso-height-relative:page;mso-width-relative:page;position:absolute;v-text-anchor:middle;z-index:251709440" coordsize="21600,21600" filled="t" fillcolor="#222a35" stroked="f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59" style="width:65.6pt;height:20.5pt;margin-top:654.65pt;margin-left:-14.4pt;mso-height-relative:page;mso-width-relative:page;position:absolute;v-text-anchor:middle;z-index:251711488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60" style="width:65.6pt;height:20.5pt;margin-top:654.65pt;margin-left:-20.5pt;mso-height-relative:page;mso-width-relative:page;position:absolute;v-text-anchor:middle;z-index:251713536" coordsize="832959,260653" path="m,260653l155401,,677557,,832959,260653xe" filled="t" fillcolor="#f2f2f2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61" style="width:75.7pt;height:20.5pt;margin-top:654.65pt;margin-left:-68.2pt;mso-height-relative:page;mso-width-relative:page;position:absolute;v-text-anchor:middle;z-index:251715584" coordsize="21600,21600" filled="t" fillcolor="#425268" stroked="f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62" style="width:65.6pt;height:20.5pt;margin-top:654.65pt;margin-left:-25.65pt;mso-height-relative:page;mso-width-relative:page;position:absolute;v-text-anchor:middle;z-index:251717632" coordsize="832959,260653" path="m,260653l155401,,677557,,832959,260653xe" filled="t" fillcolor="#425268" stroked="f">
                <v:stroke joinstyle="miter"/>
                <v:path o:connecttype="custom" o:connectlocs="416479,0;77700,130326;416479,260653;755258,130326" o:connectangles="247,164,82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63" type="#_x0000_t6" style="width:10.3pt;height:6.1pt;margin-top:675.1pt;margin-left:-68.2pt;flip:x y;mso-height-relative:page;mso-width-relative:page;position:absolute;v-text-anchor:middle;z-index:251719680" coordsize="21600,21600" filled="t" fillcolor="#222a35" stroked="f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2012.09—2016.6                  西南石油大学                  物流管理（本科） 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4" style="width:534.4pt;height:71.2pt;margin-top:145.2pt;margin-left:-49.4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2012.09—2016.6                  西南石油大学                  物流管理（本科） 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5" style="width:534.45pt;height:61.2pt;margin-top:565.2pt;margin-left:-49.4pt;mso-height-relative:page;mso-width-relative:page;position:absolute;z-index:251663360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2014.05-2015.05                  约克逊能源科技有限公司               销售实习生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hanging="420" w:leftChars="0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hanging="420" w:leftChars="0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hanging="420" w:leftChars="0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锻炼了销售的商务沟通能力，能够从营销的角度规划销售方案。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2015.11-2016.04                  金山WPS稻壳儿平台                 原创设计师</w:t>
                            </w: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hanging="420" w:leftChars="0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hanging="420" w:leftChars="0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hanging="420" w:leftChars="0"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66" style="width:534.4pt;height:225.2pt;margin-top:279.5pt;margin-left:-49.45pt;mso-height-relative:page;mso-width-relative:page;position:absolute;z-index:251665408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2014.05-2015.05                  约克逊能源科技有限公司               销售实习生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hanging="420" w:leftChars="0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hanging="420" w:leftChars="0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hanging="420" w:leftChars="0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锻炼了销售的商务沟通能力，能够从营销的角度规划销售方案。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2015.11-2016.04                  金山WPS稻壳儿平台                 原创设计师</w:t>
                      </w:r>
                    </w:p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hanging="420" w:leftChars="0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担任WPS稻壳儿平台原创设计师，完成简历、PPT、表格等多方面的文档创作；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hanging="420" w:leftChars="0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通过对平台网站的深入研究，对网站运营，单品开发，搜索优化有一定的心得；</w:t>
                      </w:r>
                    </w:p>
                    <w:p>
                      <w:pPr>
                        <w:pStyle w:val="NormalWeb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hanging="420" w:leftChars="0"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7" style="width:511.75pt;height:61.2pt;margin-top:681.05pt;margin-left:-49.4pt;mso-height-relative:page;mso-width-relative:page;position:absolute;z-index:251667456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68" style="width:74.25pt;height:22.75pt;margin-top:654.45pt;margin-left:-43pt;mso-height-relative:page;mso-width-relative:page;position:absolute;v-text-anchor:middle;z-index:251721728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pStyle w:val="NormalWeb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69" style="width:74.25pt;height:22.75pt;margin-top:534.65pt;margin-left:-43pt;mso-height-relative:page;mso-width-relative:page;position:absolute;v-text-anchor:middle;z-index:251723776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pStyle w:val="NormalWeb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4"/>
                          <w:szCs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70" style="width:74.25pt;height:22.75pt;margin-top:252.5pt;margin-left:-43pt;mso-height-relative:page;mso-width-relative:page;position:absolute;v-text-anchor:middle;z-index:251725824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pStyle w:val="NormalWeb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71" style="width:74.25pt;height:22.75pt;margin-top:118.15pt;margin-left:-43pt;mso-height-relative:page;mso-width-relative:page;position:absolute;v-text-anchor:middle;z-index:251727872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pStyle w:val="NormalWeb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fill="norm" h="2766950" w="3261356" stroke="1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2" style="width:14.1pt;height:11.9pt;margin-top:257.6pt;margin-left:-57.95pt;mso-height-relative:page;mso-width-relative:page;position:absolute;v-text-anchor:middle;z-index:251729920" coordsize="3261356,2766950" o:spt="100" adj="-11796480,,5400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,2634211,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c1963411,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,1332322,,971511,,625372,1683,610251,5046,596807,8405,585046,16813,573285,25218,561524,35303,549763,47073,539681,57158,529599,87418,512796,121041,501035,158027,494313,196692,492633,991117,492633,991363,488510c1024272,214121,1297944,,1630678,xe" filled="t" fillcolor="white" stroked="f">
                <v:stroke joinstyle="miter"/>
                <v:path o:connecttype="custom"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73" style="width:17.4pt;height:12.1pt;margin-top:122.85pt;margin-left:-59.6pt;mso-height-relative:page;mso-width-relative:page;position:absolute;z-index:251731968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3617913" w="3543300" stroke="1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4" style="width:13pt;height:13.25pt;margin-top:539.55pt;margin-left:-57.4pt;flip:y;mso-height-relative:page;mso-width-relative:page;position:absolute;v-text-anchor:middle;z-index:251734016" coordsize="3543300,3617913" o:spt="100" adj="-11796480,,5400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l1620520,,1922780,,1927225,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xe" filled="t" fillcolor="white" stroked="f">
                <v:stroke joinstyle="miter"/>
                <v:path o:connecttype="custom"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2136775" w="2274888" stroke="1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5" style="width:16.1pt;height:15.15pt;margin-top:657.65pt;margin-left:-59.6pt;mso-height-relative:page;mso-width-relative:page;position:absolute;v-text-anchor:middle;z-index:251736064" coordsize="2274888,2136775" o:spt="100" adj="-11796480,,5400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xe" filled="t" fillcolor="white" stroked="f">
                <v:stroke joinstyle="miter"/>
                <v:path o:connecttype="custom"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26" o:spid="_x0000_s1076" type="#_x0000_t9" style="width:47.5pt;height:91.7pt;margin-top:-94.2pt;margin-left:-46.1pt;mso-height-relative:page;mso-width-relative:page;position:absolute;rotation:-90;v-text-anchor:middle;z-index:251758592" coordsize="21600,21600" adj="0" filled="t" fillcolor="#425268" stroked="f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10800000" flipV="1">
                          <a:off x="0" y="0"/>
                          <a:ext cx="1164590" cy="54038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77" style="width:91.7pt;height:42.55pt;margin-top:-76.15pt;margin-left:-68.2pt;flip:y;mso-height-relative:page;mso-width-relative:page;position:absolute;rotation:180;v-text-anchor:middle;z-index:251760640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eastAsia="方正超粗黑简体" w:hAnsi="Impact" w:cstheme="minorBidi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68BAAA"/>
    <w:multiLevelType w:val="singleLevel"/>
    <w:tmpl w:val="5968BAAA"/>
    <w:lvl w:ilvl="0">
      <w:start w:val="1"/>
      <w:numFmt w:val="bullet"/>
      <w:lvlText w:val=""/>
      <w:lvlJc w:val="left"/>
      <w:pPr>
        <w:ind w:left="420" w:hanging="420" w:leftChars="0" w:firstLineChars="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E6713"/>
    <w:rsid w:val="0022594A"/>
    <w:rsid w:val="002B4BF0"/>
    <w:rsid w:val="00E96A5E"/>
    <w:rsid w:val="00ED1F7A"/>
    <w:rsid w:val="098B6825"/>
    <w:rsid w:val="0A39608A"/>
    <w:rsid w:val="23424AB1"/>
    <w:rsid w:val="310071BA"/>
    <w:rsid w:val="378E7C42"/>
    <w:rsid w:val="40620F7B"/>
    <w:rsid w:val="42D04906"/>
    <w:rsid w:val="477C79DA"/>
    <w:rsid w:val="4DE774C5"/>
    <w:rsid w:val="586B1355"/>
    <w:rsid w:val="676A233D"/>
    <w:rsid w:val="6A824430"/>
    <w:rsid w:val="6DCE6713"/>
    <w:rsid w:val="75AD1FA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沐沐青尘</cp:lastModifiedBy>
  <cp:revision>4</cp:revision>
  <dcterms:created xsi:type="dcterms:W3CDTF">2017-07-14T11:16:00Z</dcterms:created>
  <dcterms:modified xsi:type="dcterms:W3CDTF">2019-09-20T08:10:49Z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